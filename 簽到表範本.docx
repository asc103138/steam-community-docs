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2335"/>
        <w:gridCol w:w="2335"/>
        <w:gridCol w:w="2335"/>
        <w:gridCol w:w="2335"/>
      </w:tblGrid>
      <w:tr w:rsidR="00905C4F" w14:paraId="539EFAF8" w14:textId="77777777">
        <w:tblPrEx>
          <w:tblCellMar>
            <w:top w:w="0" w:type="dxa"/>
            <w:bottom w:w="0" w:type="dxa"/>
          </w:tblCellMar>
        </w:tblPrEx>
        <w:trPr>
          <w:cantSplit/>
          <w:trHeight w:val="670"/>
          <w:tblHeader/>
        </w:trPr>
        <w:tc>
          <w:tcPr>
            <w:tcW w:w="10456" w:type="dxa"/>
            <w:gridSpan w:val="5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EA228" w14:textId="77777777" w:rsidR="00905C4F" w:rsidRDefault="00000000">
            <w:pPr>
              <w:widowControl/>
              <w:suppressAutoHyphens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/>
                <w:b/>
                <w:bCs/>
                <w:sz w:val="32"/>
                <w:szCs w:val="32"/>
              </w:rPr>
              <w:t>臺中市115年度推動校園STEAM教育實施計畫</w:t>
            </w:r>
          </w:p>
          <w:p w14:paraId="010FC628" w14:textId="77777777" w:rsidR="00905C4F" w:rsidRDefault="00000000">
            <w:pPr>
              <w:widowControl/>
              <w:suppressAutoHyphens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/>
                <w:b/>
                <w:bCs/>
                <w:sz w:val="32"/>
                <w:szCs w:val="32"/>
              </w:rPr>
              <w:t>活動簽到表</w:t>
            </w:r>
          </w:p>
          <w:p w14:paraId="5531961E" w14:textId="77777777" w:rsidR="00905C4F" w:rsidRDefault="00000000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社群學校：</w:t>
            </w:r>
          </w:p>
          <w:p w14:paraId="6A58CF78" w14:textId="77777777" w:rsidR="00905C4F" w:rsidRDefault="00000000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活動名稱：</w:t>
            </w:r>
          </w:p>
          <w:p w14:paraId="6C1C1A57" w14:textId="77777777" w:rsidR="00905C4F" w:rsidRDefault="00000000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活動時間：</w:t>
            </w:r>
          </w:p>
          <w:p w14:paraId="0D2B5D17" w14:textId="77777777" w:rsidR="00905C4F" w:rsidRDefault="00000000">
            <w:pPr>
              <w:spacing w:after="183"/>
            </w:pPr>
            <w:r>
              <w:rPr>
                <w:rFonts w:ascii="標楷體" w:eastAsia="標楷體" w:hAnsi="標楷體"/>
                <w:sz w:val="28"/>
                <w:szCs w:val="28"/>
              </w:rPr>
              <w:t>活動地點：</w:t>
            </w:r>
          </w:p>
        </w:tc>
      </w:tr>
      <w:tr w:rsidR="00905C4F" w14:paraId="2C300412" w14:textId="77777777">
        <w:tblPrEx>
          <w:tblCellMar>
            <w:top w:w="0" w:type="dxa"/>
            <w:bottom w:w="0" w:type="dxa"/>
          </w:tblCellMar>
        </w:tblPrEx>
        <w:trPr>
          <w:cantSplit/>
          <w:trHeight w:val="670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EDE1A" w14:textId="77777777" w:rsidR="00905C4F" w:rsidRDefault="0000000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序號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B5566" w14:textId="77777777" w:rsidR="00905C4F" w:rsidRDefault="0000000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單位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B80E9D" w14:textId="77777777" w:rsidR="00905C4F" w:rsidRDefault="0000000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職稱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5475F" w14:textId="77777777" w:rsidR="00905C4F" w:rsidRDefault="0000000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姓名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FD30A" w14:textId="77777777" w:rsidR="00905C4F" w:rsidRDefault="0000000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簽到</w:t>
            </w:r>
          </w:p>
        </w:tc>
      </w:tr>
      <w:tr w:rsidR="00905C4F" w14:paraId="3BA66B7A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8ED6C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91BA1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85CFB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DC231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FCC89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00DEB74F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5FAA3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D3ED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FBEA7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E7A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FF8F5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49862260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AFF2D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3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C6B5E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FFCA7F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81958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10914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6207B1C2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19C1C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4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EB2D8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8FC5AF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FB3C5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08DAB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507D5FCC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B5B1B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5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30FC5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20E72A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0EDA1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91C3E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43AB6159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0F6D0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6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98460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77FF44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88383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9E7B8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062C9C44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27591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7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4F42C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B8142D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AD42B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A5CF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17D5FC8A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382D7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8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F5D68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5F1675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D3869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9DD9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14D689F4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5ED16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9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52C40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9F631F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A8E3B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F2B8D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5C4F" w14:paraId="7DD7B299" w14:textId="77777777">
        <w:tblPrEx>
          <w:tblCellMar>
            <w:top w:w="0" w:type="dxa"/>
            <w:bottom w:w="0" w:type="dxa"/>
          </w:tblCellMar>
        </w:tblPrEx>
        <w:trPr>
          <w:cantSplit/>
          <w:trHeight w:val="98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7254B" w14:textId="77777777" w:rsidR="00905C4F" w:rsidRDefault="000000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10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E64F2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D36251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FA56D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A24EF" w14:textId="77777777" w:rsidR="00905C4F" w:rsidRDefault="00905C4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6EB8640" w14:textId="77777777" w:rsidR="00905C4F" w:rsidRDefault="00000000">
      <w:pPr>
        <w:jc w:val="right"/>
      </w:pPr>
      <w:r>
        <w:rPr>
          <w:rFonts w:ascii="標楷體" w:eastAsia="標楷體" w:hAnsi="標楷體"/>
          <w:sz w:val="20"/>
          <w:szCs w:val="20"/>
        </w:rPr>
        <w:lastRenderedPageBreak/>
        <w:t>如表格不足請自行增列</w:t>
      </w:r>
    </w:p>
    <w:sectPr w:rsidR="00905C4F">
      <w:headerReference w:type="default" r:id="rId6"/>
      <w:footerReference w:type="default" r:id="rId7"/>
      <w:pgSz w:w="11906" w:h="16838"/>
      <w:pgMar w:top="720" w:right="720" w:bottom="720" w:left="720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38ED" w14:textId="77777777" w:rsidR="004544F5" w:rsidRDefault="004544F5">
      <w:r>
        <w:separator/>
      </w:r>
    </w:p>
  </w:endnote>
  <w:endnote w:type="continuationSeparator" w:id="0">
    <w:p w14:paraId="5D8EE4E8" w14:textId="77777777" w:rsidR="004544F5" w:rsidRDefault="00454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微軟正黑體"/>
    <w:panose1 w:val="02010601000101010101"/>
    <w:charset w:val="00"/>
    <w:family w:val="script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0F6D" w14:textId="77777777" w:rsidR="00000000" w:rsidRDefault="00000000">
    <w:pPr>
      <w:pStyle w:val="a7"/>
      <w:jc w:val="right"/>
    </w:pPr>
    <w:r>
      <w:t>115.04.15</w:t>
    </w:r>
    <w:r>
      <w:t>製表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524D" w14:textId="77777777" w:rsidR="004544F5" w:rsidRDefault="004544F5">
      <w:r>
        <w:rPr>
          <w:color w:val="000000"/>
        </w:rPr>
        <w:separator/>
      </w:r>
    </w:p>
  </w:footnote>
  <w:footnote w:type="continuationSeparator" w:id="0">
    <w:p w14:paraId="36D5EF95" w14:textId="77777777" w:rsidR="004544F5" w:rsidRDefault="00454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CC852" w14:textId="77777777" w:rsidR="00000000" w:rsidRDefault="0000000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05C4F"/>
    <w:rsid w:val="004544F5"/>
    <w:rsid w:val="00905C4F"/>
    <w:rsid w:val="00B90A6E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08CF4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rFonts w:ascii="Cambria" w:hAnsi="Cambria"/>
      <w:kern w:val="0"/>
      <w:sz w:val="18"/>
      <w:szCs w:val="18"/>
    </w:rPr>
  </w:style>
  <w:style w:type="character" w:customStyle="1" w:styleId="a4">
    <w:name w:val="註解方塊文字 字元"/>
    <w:rPr>
      <w:rFonts w:ascii="Cambria" w:eastAsia="新細明體" w:hAnsi="Cambria" w:cs="Times New Roman"/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rPr>
      <w:kern w:val="3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rPr>
      <w:kern w:val="3"/>
    </w:rPr>
  </w:style>
  <w:style w:type="character" w:styleId="a9">
    <w:name w:val="Hyperlink"/>
    <w:rPr>
      <w:color w:val="0000FF"/>
      <w:u w:val="single"/>
    </w:rPr>
  </w:style>
  <w:style w:type="paragraph" w:styleId="aa">
    <w:name w:val="List Paragraph"/>
    <w:basedOn w:val="a"/>
    <w:pPr>
      <w:ind w:left="480"/>
    </w:pPr>
  </w:style>
  <w:style w:type="paragraph" w:customStyle="1" w:styleId="Standard">
    <w:name w:val="Standard"/>
    <w:pPr>
      <w:widowControl w:val="0"/>
      <w:suppressAutoHyphens/>
    </w:pPr>
    <w:rPr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</dc:creator>
  <cp:lastModifiedBy>謝老師</cp:lastModifiedBy>
  <cp:revision>2</cp:revision>
  <cp:lastPrinted>2025-06-26T09:00:00Z</cp:lastPrinted>
  <dcterms:created xsi:type="dcterms:W3CDTF">2026-04-29T14:08:00Z</dcterms:created>
  <dcterms:modified xsi:type="dcterms:W3CDTF">2026-04-29T14:08:00Z</dcterms:modified>
</cp:coreProperties>
</file>